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49A6" w14:textId="29FDB6BB" w:rsidR="0046589C" w:rsidRPr="0046589C" w:rsidRDefault="001F695C" w:rsidP="0046589C">
      <w:pPr>
        <w:pStyle w:val="Cm"/>
        <w:spacing w:before="3960" w:after="1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2143F3" wp14:editId="37CDD527">
            <wp:simplePos x="0" y="0"/>
            <wp:positionH relativeFrom="margin">
              <wp:align>center</wp:align>
            </wp:positionH>
            <wp:positionV relativeFrom="paragraph">
              <wp:posOffset>-6985</wp:posOffset>
            </wp:positionV>
            <wp:extent cx="3365928" cy="2495550"/>
            <wp:effectExtent l="0" t="0" r="635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93"/>
                    <a:stretch/>
                  </pic:blipFill>
                  <pic:spPr bwMode="auto">
                    <a:xfrm>
                      <a:off x="0" y="0"/>
                      <a:ext cx="3365928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Nivo</w:t>
      </w:r>
      <w:r w:rsidR="009E4FEB">
        <w:t xml:space="preserve"> (restaurant)</w:t>
      </w:r>
    </w:p>
    <w:p w14:paraId="68463B65" w14:textId="3F8CE042" w:rsidR="0046589C" w:rsidRPr="0046589C" w:rsidRDefault="0046589C" w:rsidP="0046589C">
      <w:pPr>
        <w:pStyle w:val="Alcm"/>
        <w:spacing w:after="1440"/>
      </w:pPr>
      <w:r w:rsidRPr="0046589C">
        <w:t>Projektfeladat specifikáció</w:t>
      </w:r>
    </w:p>
    <w:p w14:paraId="69618694" w14:textId="4987AFFE" w:rsidR="0046589C" w:rsidRDefault="0046589C" w:rsidP="0046589C">
      <w:pPr>
        <w:jc w:val="center"/>
        <w:rPr>
          <w:noProof/>
        </w:rPr>
      </w:pPr>
    </w:p>
    <w:p w14:paraId="5D74C364" w14:textId="1BC7CD19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 w:rsidRPr="006E4A43">
        <w:rPr>
          <w:b/>
          <w:bCs/>
          <w:noProof/>
        </w:rPr>
        <w:t>Készítették:</w:t>
      </w:r>
      <w:r>
        <w:rPr>
          <w:noProof/>
        </w:rPr>
        <w:tab/>
      </w:r>
      <w:r w:rsidR="001F695C">
        <w:rPr>
          <w:noProof/>
        </w:rPr>
        <w:t>Forgács Alex</w:t>
      </w:r>
      <w:r>
        <w:rPr>
          <w:noProof/>
        </w:rPr>
        <w:t xml:space="preserve"> 13.</w:t>
      </w:r>
      <w:r w:rsidR="001F695C">
        <w:rPr>
          <w:noProof/>
        </w:rPr>
        <w:t>I</w:t>
      </w:r>
    </w:p>
    <w:p w14:paraId="6378B52F" w14:textId="5CA8E96B" w:rsidR="00E43D5A" w:rsidRDefault="00E43D5A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</w:r>
      <w:r w:rsidR="001F695C">
        <w:rPr>
          <w:noProof/>
        </w:rPr>
        <w:t>Szel Levente</w:t>
      </w:r>
      <w:r>
        <w:rPr>
          <w:noProof/>
        </w:rPr>
        <w:t xml:space="preserve"> 13.</w:t>
      </w:r>
      <w:r w:rsidR="001F695C">
        <w:rPr>
          <w:noProof/>
        </w:rPr>
        <w:t>I</w:t>
      </w:r>
    </w:p>
    <w:p w14:paraId="570FA2FC" w14:textId="0043C5E2" w:rsidR="001F695C" w:rsidRDefault="001F695C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  <w:t xml:space="preserve">Király Bence Viktor 13.I </w:t>
      </w: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CBAE75" w14:textId="77777777" w:rsidR="001C5C8F" w:rsidRPr="001C5C8F" w:rsidRDefault="001C5C8F" w:rsidP="001C5C8F">
          <w:pPr>
            <w:pStyle w:val="Tartalomjegyzkcmsora"/>
            <w:rPr>
              <w:rStyle w:val="Cmsor1Char"/>
            </w:rPr>
          </w:pP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Tartalomjegyzék</w:t>
          </w:r>
        </w:p>
        <w:p w14:paraId="45C844DE" w14:textId="7D0BDD1B" w:rsidR="006E4A43" w:rsidRDefault="001C5C8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46665" w:history="1">
            <w:r w:rsidR="006E4A43" w:rsidRPr="000364CB">
              <w:rPr>
                <w:rStyle w:val="Hiperhivatkozs"/>
                <w:noProof/>
              </w:rPr>
              <w:t>1</w:t>
            </w:r>
            <w:r w:rsidR="006E4A4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6E4A43" w:rsidRPr="000364CB">
              <w:rPr>
                <w:rStyle w:val="Hiperhivatkozs"/>
                <w:noProof/>
              </w:rPr>
              <w:t>Bevezetés</w:t>
            </w:r>
            <w:r w:rsidR="006E4A43">
              <w:rPr>
                <w:noProof/>
                <w:webHidden/>
              </w:rPr>
              <w:tab/>
            </w:r>
            <w:r w:rsidR="006E4A43">
              <w:rPr>
                <w:noProof/>
                <w:webHidden/>
              </w:rPr>
              <w:fldChar w:fldCharType="begin"/>
            </w:r>
            <w:r w:rsidR="006E4A43">
              <w:rPr>
                <w:noProof/>
                <w:webHidden/>
              </w:rPr>
              <w:instrText xml:space="preserve"> PAGEREF _Toc239746665 \h </w:instrText>
            </w:r>
            <w:r w:rsidR="006E4A43">
              <w:rPr>
                <w:noProof/>
                <w:webHidden/>
              </w:rPr>
            </w:r>
            <w:r w:rsidR="006E4A43">
              <w:rPr>
                <w:noProof/>
                <w:webHidden/>
              </w:rPr>
              <w:fldChar w:fldCharType="separate"/>
            </w:r>
            <w:r w:rsidR="006E4A43">
              <w:rPr>
                <w:noProof/>
                <w:webHidden/>
              </w:rPr>
              <w:t>3</w:t>
            </w:r>
            <w:r w:rsidR="006E4A43">
              <w:rPr>
                <w:noProof/>
                <w:webHidden/>
              </w:rPr>
              <w:fldChar w:fldCharType="end"/>
            </w:r>
          </w:hyperlink>
        </w:p>
        <w:p w14:paraId="2F06D5EF" w14:textId="1F591EC3" w:rsidR="006E4A43" w:rsidRDefault="006E4A4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746666" w:history="1">
            <w:r w:rsidRPr="000364CB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0364CB">
              <w:rPr>
                <w:rStyle w:val="Hiperhivatkozs"/>
                <w:noProof/>
              </w:rPr>
              <w:t>A 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_Toc239746666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A1122" w14:textId="09E7F00F" w:rsidR="006E4A43" w:rsidRDefault="006E4A4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746667" w:history="1">
            <w:r w:rsidRPr="000364CB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0364CB">
              <w:rPr>
                <w:rStyle w:val="Hiperhivatkozs"/>
                <w:noProof/>
              </w:rPr>
              <w:t>A feladat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_Toc239746667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020FE" w14:textId="48BBC7BB" w:rsidR="006E4A43" w:rsidRDefault="006E4A43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746668" w:history="1">
            <w:r w:rsidRPr="000364CB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0364CB">
              <w:rPr>
                <w:rStyle w:val="Hiperhivatkozs"/>
                <w:noProof/>
              </w:rPr>
              <w:t>Elvárások a feladattal kapcsolatban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_Toc239746668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E695F" w14:textId="27B942A4" w:rsidR="006E4A43" w:rsidRDefault="006E4A4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746669" w:history="1">
            <w:r w:rsidRPr="000364CB">
              <w:rPr>
                <w:rStyle w:val="Hiperhivatkozs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0364CB">
              <w:rPr>
                <w:rStyle w:val="Hiperhivatkozs"/>
                <w:noProof/>
              </w:rPr>
              <w:t>Operációs rendszer,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_Toc239746669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D24B9" w14:textId="49F83204" w:rsidR="006E4A43" w:rsidRDefault="006E4A4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746670" w:history="1">
            <w:r w:rsidRPr="000364CB">
              <w:rPr>
                <w:rStyle w:val="Hiperhivatkozs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0364CB">
              <w:rPr>
                <w:rStyle w:val="Hiperhivatkozs"/>
                <w:noProof/>
              </w:rPr>
              <w:t>Felhasználandó programozási nyelv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_Toc239746670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6A46D" w14:textId="34CA1B05" w:rsidR="006E4A43" w:rsidRDefault="006E4A43">
          <w:pPr>
            <w:pStyle w:val="TJ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746671" w:history="1">
            <w:r w:rsidRPr="000364CB">
              <w:rPr>
                <w:rStyle w:val="Hiperhivatkozs"/>
                <w:noProof/>
              </w:rPr>
              <w:t>2.3.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_Toc239746671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EAD8E" w14:textId="2441FAA0" w:rsidR="006E4A43" w:rsidRDefault="006E4A43">
          <w:pPr>
            <w:pStyle w:val="TJ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746672" w:history="1">
            <w:r w:rsidRPr="000364CB">
              <w:rPr>
                <w:rStyle w:val="Hiperhivatkozs"/>
                <w:noProof/>
              </w:rPr>
              <w:t>2.4.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_Toc239746672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51720" w14:textId="01644EC3" w:rsidR="006E4A43" w:rsidRDefault="006E4A43">
          <w:pPr>
            <w:pStyle w:val="TJ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746673" w:history="1">
            <w:r w:rsidRPr="000364CB">
              <w:rPr>
                <w:rStyle w:val="Hiperhivatkozs"/>
                <w:noProof/>
              </w:rPr>
              <w:t>2.5.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_Toc239746673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4E7BC" w14:textId="4EB1CA3B" w:rsidR="006E4A43" w:rsidRDefault="006E4A43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746674" w:history="1">
            <w:r w:rsidRPr="000364CB">
              <w:rPr>
                <w:rStyle w:val="Hiperhivatkozs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0364CB">
              <w:rPr>
                <w:rStyle w:val="Hiperhivatkozs"/>
                <w:noProof/>
              </w:rPr>
              <w:t>Operációs rendszer,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_Toc239746674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6CDA7" w14:textId="610B1194" w:rsidR="001C5C8F" w:rsidRDefault="001C5C8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51C4A98" w14:textId="61093C58" w:rsidR="00D4652A" w:rsidRPr="00D4652A" w:rsidRDefault="009E4FEB" w:rsidP="00A55E1C">
      <w:pPr>
        <w:pStyle w:val="Cmsor1"/>
      </w:pPr>
      <w:bookmarkStart w:id="0" w:name="_Toc239746665"/>
      <w:r>
        <w:lastRenderedPageBreak/>
        <w:t>Bevezetés</w:t>
      </w:r>
      <w:bookmarkEnd w:id="0"/>
      <w:r>
        <w:t xml:space="preserve"> </w:t>
      </w:r>
    </w:p>
    <w:p w14:paraId="39669BA3" w14:textId="12B7515B" w:rsidR="00D4652A" w:rsidRDefault="009E4FEB" w:rsidP="00CA5AFF">
      <w:pPr>
        <w:pStyle w:val="Cmsor2"/>
        <w:ind w:left="426"/>
      </w:pPr>
      <w:bookmarkStart w:id="1" w:name="_Toc239746666"/>
      <w:r>
        <w:t>A feladat címe</w:t>
      </w:r>
      <w:bookmarkEnd w:id="1"/>
    </w:p>
    <w:p w14:paraId="1DB8C63C" w14:textId="467364D6" w:rsidR="009E4FEB" w:rsidRPr="009E4FEB" w:rsidRDefault="009E4FEB" w:rsidP="009E4FEB">
      <w:pPr>
        <w:ind w:firstLine="357"/>
      </w:pPr>
      <w:r>
        <w:t>Nivo (restaurant</w:t>
      </w:r>
      <w:r w:rsidR="00CA5AFF">
        <w:t>)</w:t>
      </w:r>
    </w:p>
    <w:p w14:paraId="737C32C9" w14:textId="53F046A0" w:rsidR="0040317D" w:rsidRDefault="00CA5AFF" w:rsidP="00CA5AFF">
      <w:pPr>
        <w:pStyle w:val="Cmsor2"/>
        <w:ind w:left="426" w:hanging="352"/>
      </w:pPr>
      <w:bookmarkStart w:id="2" w:name="_Toc239746667"/>
      <w:r>
        <w:t>A feladat rövid ismertetése</w:t>
      </w:r>
      <w:bookmarkEnd w:id="2"/>
    </w:p>
    <w:p w14:paraId="43D23CA5" w14:textId="5083F21D" w:rsidR="00CA5AFF" w:rsidRPr="00CA5AFF" w:rsidRDefault="00CA5AFF" w:rsidP="00CA5AFF">
      <w:pPr>
        <w:ind w:left="357"/>
      </w:pPr>
      <w:r>
        <w:t xml:space="preserve">Az éttermekben gyakran előfordulhat, hogy a vendégeknek hosszabb ideig kell várniuk az étlapra, a rendelés felvételére vagy a pincérre. Ezt a folyamatot egy modern, digitális rendszerrel egyszerűbbé és gyorsabbá tehetjük. A projekt célja egy </w:t>
      </w:r>
      <w:r w:rsidRPr="00BC1473">
        <w:rPr>
          <w:rStyle w:val="Kiemels2"/>
        </w:rPr>
        <w:t>Nívó</w:t>
      </w:r>
      <w:r w:rsidRPr="00BC1473">
        <w:rPr>
          <w:rStyle w:val="Kiemels2"/>
          <w:b w:val="0"/>
          <w:bCs w:val="0"/>
        </w:rPr>
        <w:t xml:space="preserve"> </w:t>
      </w:r>
      <w:r w:rsidR="00BC1473" w:rsidRPr="00BC1473">
        <w:rPr>
          <w:b/>
          <w:bCs/>
        </w:rPr>
        <w:t>(restaurant)</w:t>
      </w:r>
      <w:r w:rsidR="00BC1473">
        <w:rPr>
          <w:rStyle w:val="Kiemels2"/>
        </w:rPr>
        <w:t xml:space="preserve"> </w:t>
      </w:r>
      <w:r>
        <w:rPr>
          <w:rStyle w:val="Kiemels2"/>
        </w:rPr>
        <w:t>rendszer</w:t>
      </w:r>
      <w:r>
        <w:t xml:space="preserve"> elkészítése, amely két weboldalból és egy C# alkalmazásból áll. Az étterem hagyományos weboldalán a vendégek megismerhetik az éttermet és megtekinthetik az aktuális étlapot. Az étteremben található asztalok egyedi QR-kódot kapnak, amelyet beolvasva a vendég egy mobilra optimalizált rendelési felületre jut, ahol az asztal automatikus azonosítása után megtekintheti az étlapot és leadhatja rendelését. A rendelések egy központi adatbázisba kerülnek, amelyeket a pincérek és a szakácsok egy C# alkalmazás segítségével kezelhetnek. Az alkalmazásból az étlap tartalma, az ételek árai, leírásai és elérhetősége is módosítható. A rendszer célja a rendelési folyamat gyorsabbá, egyszerűbbé és átláthatóbbá tétele.</w:t>
      </w:r>
    </w:p>
    <w:p w14:paraId="1DBD4815" w14:textId="77F5FBD3" w:rsidR="00D4652A" w:rsidRDefault="00CA5AFF" w:rsidP="00A55E1C">
      <w:pPr>
        <w:pStyle w:val="Cmsor1"/>
      </w:pPr>
      <w:bookmarkStart w:id="3" w:name="_Toc239746668"/>
      <w:r>
        <w:lastRenderedPageBreak/>
        <w:t>Elvárások a feladattal kapcsolatban</w:t>
      </w:r>
      <w:bookmarkEnd w:id="3"/>
    </w:p>
    <w:p w14:paraId="6180641A" w14:textId="158D1709" w:rsidR="00CA5AFF" w:rsidRDefault="00CA5AFF" w:rsidP="00CA5AFF">
      <w:pPr>
        <w:pStyle w:val="Cmsor2"/>
        <w:ind w:left="709" w:hanging="709"/>
      </w:pPr>
      <w:bookmarkStart w:id="4" w:name="_Toc239746669"/>
      <w:r>
        <w:t>Operációs rendszer, környezet</w:t>
      </w:r>
      <w:bookmarkEnd w:id="4"/>
    </w:p>
    <w:p w14:paraId="60B962B9" w14:textId="58D337D6" w:rsidR="00CA5AFF" w:rsidRPr="00136CE1" w:rsidRDefault="00CA5AFF" w:rsidP="00136CE1">
      <w:pPr>
        <w:pStyle w:val="Listaszerbekezds"/>
        <w:numPr>
          <w:ilvl w:val="0"/>
          <w:numId w:val="5"/>
        </w:numPr>
        <w:rPr>
          <w:rStyle w:val="Kiemels2"/>
          <w:b w:val="0"/>
          <w:bCs w:val="0"/>
        </w:rPr>
      </w:pPr>
      <w:r w:rsidRPr="00136CE1">
        <w:rPr>
          <w:rStyle w:val="Kiemels2"/>
          <w:b w:val="0"/>
          <w:bCs w:val="0"/>
        </w:rPr>
        <w:t>Windows 1</w:t>
      </w:r>
      <w:r w:rsidR="00136CE1" w:rsidRPr="00136CE1">
        <w:rPr>
          <w:rStyle w:val="Kiemels2"/>
          <w:b w:val="0"/>
          <w:bCs w:val="0"/>
        </w:rPr>
        <w:t>0</w:t>
      </w:r>
    </w:p>
    <w:p w14:paraId="3A11FEBD" w14:textId="3FE948D8" w:rsidR="00136CE1" w:rsidRPr="00136CE1" w:rsidRDefault="00136CE1" w:rsidP="00136CE1">
      <w:pPr>
        <w:pStyle w:val="Listaszerbekezds"/>
        <w:numPr>
          <w:ilvl w:val="0"/>
          <w:numId w:val="5"/>
        </w:numPr>
        <w:rPr>
          <w:b/>
          <w:bCs/>
        </w:rPr>
      </w:pPr>
      <w:r w:rsidRPr="00136CE1">
        <w:rPr>
          <w:rStyle w:val="Kiemels2"/>
          <w:b w:val="0"/>
          <w:bCs w:val="0"/>
        </w:rPr>
        <w:t>Windows 1</w:t>
      </w:r>
      <w:r w:rsidRPr="00136CE1">
        <w:rPr>
          <w:rStyle w:val="Kiemels2"/>
          <w:b w:val="0"/>
          <w:bCs w:val="0"/>
        </w:rPr>
        <w:t>1</w:t>
      </w:r>
    </w:p>
    <w:p w14:paraId="413416E2" w14:textId="5064BFEA" w:rsidR="00CA5AFF" w:rsidRDefault="00136CE1" w:rsidP="00CA5AFF">
      <w:pPr>
        <w:pStyle w:val="Cmsor2"/>
        <w:ind w:left="709" w:hanging="709"/>
      </w:pPr>
      <w:bookmarkStart w:id="5" w:name="_Toc239746670"/>
      <w:r>
        <w:t>Felhasználandó programozási nyelv</w:t>
      </w:r>
      <w:bookmarkEnd w:id="5"/>
    </w:p>
    <w:p w14:paraId="5D29ABEC" w14:textId="77777777" w:rsidR="00136CE1" w:rsidRPr="00136CE1" w:rsidRDefault="00136CE1" w:rsidP="00136CE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hu-HU"/>
        </w:rPr>
      </w:pPr>
      <w:r w:rsidRPr="00136CE1">
        <w:rPr>
          <w:rFonts w:eastAsia="Times New Roman"/>
          <w:b/>
          <w:bCs/>
          <w:sz w:val="24"/>
          <w:szCs w:val="24"/>
          <w:lang w:eastAsia="hu-HU"/>
        </w:rPr>
        <w:t>C#</w:t>
      </w:r>
      <w:r w:rsidRPr="00136CE1">
        <w:rPr>
          <w:rFonts w:eastAsia="Times New Roman"/>
          <w:sz w:val="24"/>
          <w:szCs w:val="24"/>
          <w:lang w:eastAsia="hu-HU"/>
        </w:rPr>
        <w:t xml:space="preserve"> – az éttermi kezelőprogram elkészítéséhez </w:t>
      </w:r>
    </w:p>
    <w:p w14:paraId="22B564D0" w14:textId="77777777" w:rsidR="00136CE1" w:rsidRPr="00136CE1" w:rsidRDefault="00136CE1" w:rsidP="00136CE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hu-HU"/>
        </w:rPr>
      </w:pPr>
      <w:r w:rsidRPr="00136CE1">
        <w:rPr>
          <w:rFonts w:eastAsia="Times New Roman"/>
          <w:b/>
          <w:bCs/>
          <w:sz w:val="24"/>
          <w:szCs w:val="24"/>
          <w:lang w:eastAsia="hu-HU"/>
        </w:rPr>
        <w:t>PHP</w:t>
      </w:r>
      <w:r w:rsidRPr="00136CE1">
        <w:rPr>
          <w:rFonts w:eastAsia="Times New Roman"/>
          <w:sz w:val="24"/>
          <w:szCs w:val="24"/>
          <w:lang w:eastAsia="hu-HU"/>
        </w:rPr>
        <w:t xml:space="preserve"> – a weboldalak szerveroldali működéséhez és az adatbázis kezeléséhez </w:t>
      </w:r>
    </w:p>
    <w:p w14:paraId="23E93E81" w14:textId="77777777" w:rsidR="00136CE1" w:rsidRPr="00136CE1" w:rsidRDefault="00136CE1" w:rsidP="00136CE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hu-HU"/>
        </w:rPr>
      </w:pPr>
      <w:r w:rsidRPr="00136CE1">
        <w:rPr>
          <w:rFonts w:eastAsia="Times New Roman"/>
          <w:b/>
          <w:bCs/>
          <w:sz w:val="24"/>
          <w:szCs w:val="24"/>
          <w:lang w:eastAsia="hu-HU"/>
        </w:rPr>
        <w:t>JavaScript</w:t>
      </w:r>
      <w:r w:rsidRPr="00136CE1">
        <w:rPr>
          <w:rFonts w:eastAsia="Times New Roman"/>
          <w:sz w:val="24"/>
          <w:szCs w:val="24"/>
          <w:lang w:eastAsia="hu-HU"/>
        </w:rPr>
        <w:t xml:space="preserve"> – a weboldalak interaktív funkcióihoz </w:t>
      </w:r>
    </w:p>
    <w:p w14:paraId="460FA485" w14:textId="77777777" w:rsidR="00136CE1" w:rsidRPr="00136CE1" w:rsidRDefault="00136CE1" w:rsidP="00136CE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hu-HU"/>
        </w:rPr>
      </w:pPr>
      <w:r w:rsidRPr="00136CE1">
        <w:rPr>
          <w:rFonts w:eastAsia="Times New Roman"/>
          <w:b/>
          <w:bCs/>
          <w:sz w:val="24"/>
          <w:szCs w:val="24"/>
          <w:lang w:eastAsia="hu-HU"/>
        </w:rPr>
        <w:t>HTML</w:t>
      </w:r>
      <w:r w:rsidRPr="00136CE1">
        <w:rPr>
          <w:rFonts w:eastAsia="Times New Roman"/>
          <w:sz w:val="24"/>
          <w:szCs w:val="24"/>
          <w:lang w:eastAsia="hu-HU"/>
        </w:rPr>
        <w:t xml:space="preserve"> – a weboldalak szerkezetének kialakításához </w:t>
      </w:r>
    </w:p>
    <w:p w14:paraId="61274AFF" w14:textId="77777777" w:rsidR="00136CE1" w:rsidRPr="00136CE1" w:rsidRDefault="00136CE1" w:rsidP="00136CE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hu-HU"/>
        </w:rPr>
      </w:pPr>
      <w:r w:rsidRPr="00136CE1">
        <w:rPr>
          <w:rFonts w:eastAsia="Times New Roman"/>
          <w:b/>
          <w:bCs/>
          <w:sz w:val="24"/>
          <w:szCs w:val="24"/>
          <w:lang w:eastAsia="hu-HU"/>
        </w:rPr>
        <w:t>CSS</w:t>
      </w:r>
      <w:r w:rsidRPr="00136CE1">
        <w:rPr>
          <w:rFonts w:eastAsia="Times New Roman"/>
          <w:sz w:val="24"/>
          <w:szCs w:val="24"/>
          <w:lang w:eastAsia="hu-HU"/>
        </w:rPr>
        <w:t xml:space="preserve"> – a weboldalak megjelenésének és reszponzív kialakításának elkészítéséhez </w:t>
      </w:r>
    </w:p>
    <w:p w14:paraId="44235A96" w14:textId="1D6A39FD" w:rsidR="00136CE1" w:rsidRPr="00136CE1" w:rsidRDefault="00136CE1" w:rsidP="00136CE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hu-HU"/>
        </w:rPr>
      </w:pPr>
      <w:r w:rsidRPr="00136CE1">
        <w:rPr>
          <w:rFonts w:eastAsia="Times New Roman"/>
          <w:b/>
          <w:bCs/>
          <w:sz w:val="24"/>
          <w:szCs w:val="24"/>
          <w:lang w:eastAsia="hu-HU"/>
        </w:rPr>
        <w:t>SQL</w:t>
      </w:r>
      <w:r w:rsidRPr="00136CE1">
        <w:rPr>
          <w:rFonts w:eastAsia="Times New Roman"/>
          <w:sz w:val="24"/>
          <w:szCs w:val="24"/>
          <w:lang w:eastAsia="hu-HU"/>
        </w:rPr>
        <w:t xml:space="preserve"> – a MySQL adatbázis létrehozásához és kezeléséhez </w:t>
      </w:r>
    </w:p>
    <w:p w14:paraId="2CAB3B73" w14:textId="69438A11" w:rsidR="00C42E4F" w:rsidRDefault="00C42E4F" w:rsidP="00C42E4F">
      <w:pPr>
        <w:pStyle w:val="Cmsor2"/>
        <w:ind w:left="426"/>
      </w:pPr>
      <w:bookmarkStart w:id="6" w:name="_Toc239748553"/>
      <w:r>
        <w:t>Felhasználandó programozási nyelvek és technológiák</w:t>
      </w:r>
      <w:bookmarkEnd w:id="6"/>
    </w:p>
    <w:p w14:paraId="143DECF8" w14:textId="77777777" w:rsidR="00C42E4F" w:rsidRPr="00C42E4F" w:rsidRDefault="00C42E4F" w:rsidP="00C42E4F">
      <w:pPr>
        <w:pStyle w:val="Listaszerbekezds"/>
        <w:keepNext/>
        <w:keepLines/>
        <w:numPr>
          <w:ilvl w:val="0"/>
          <w:numId w:val="9"/>
        </w:numPr>
        <w:spacing w:after="0"/>
        <w:ind w:left="709" w:hanging="283"/>
        <w:rPr>
          <w:sz w:val="24"/>
          <w:szCs w:val="24"/>
        </w:rPr>
      </w:pPr>
      <w:r w:rsidRPr="00C42E4F">
        <w:rPr>
          <w:b/>
          <w:bCs/>
          <w:sz w:val="24"/>
          <w:szCs w:val="24"/>
        </w:rPr>
        <w:t>C#</w:t>
      </w:r>
      <w:r w:rsidRPr="00C42E4F">
        <w:rPr>
          <w:sz w:val="24"/>
          <w:szCs w:val="24"/>
        </w:rPr>
        <w:t xml:space="preserve"> – az éttermi kezelőprogram elkészítéséhez</w:t>
      </w:r>
    </w:p>
    <w:p w14:paraId="26B89F7E" w14:textId="77777777" w:rsidR="00C42E4F" w:rsidRPr="00C42E4F" w:rsidRDefault="00C42E4F" w:rsidP="00C42E4F">
      <w:pPr>
        <w:pStyle w:val="Listaszerbekezds"/>
        <w:keepNext/>
        <w:keepLines/>
        <w:numPr>
          <w:ilvl w:val="0"/>
          <w:numId w:val="9"/>
        </w:numPr>
        <w:spacing w:after="0"/>
        <w:ind w:left="709" w:hanging="283"/>
        <w:rPr>
          <w:sz w:val="24"/>
          <w:szCs w:val="24"/>
        </w:rPr>
      </w:pPr>
      <w:r w:rsidRPr="00C42E4F">
        <w:rPr>
          <w:b/>
          <w:bCs/>
          <w:sz w:val="24"/>
          <w:szCs w:val="24"/>
        </w:rPr>
        <w:t>PHP</w:t>
      </w:r>
      <w:r w:rsidRPr="00C42E4F">
        <w:rPr>
          <w:sz w:val="24"/>
          <w:szCs w:val="24"/>
        </w:rPr>
        <w:t xml:space="preserve"> – a weboldalak szerveroldali működéséhez és az adatbázis kezeléséhez</w:t>
      </w:r>
    </w:p>
    <w:p w14:paraId="13CB5D7F" w14:textId="77777777" w:rsidR="00C42E4F" w:rsidRPr="00C42E4F" w:rsidRDefault="00C42E4F" w:rsidP="00C42E4F">
      <w:pPr>
        <w:pStyle w:val="Listaszerbekezds"/>
        <w:keepNext/>
        <w:keepLines/>
        <w:numPr>
          <w:ilvl w:val="0"/>
          <w:numId w:val="9"/>
        </w:numPr>
        <w:spacing w:after="0"/>
        <w:ind w:left="709" w:hanging="283"/>
        <w:rPr>
          <w:sz w:val="24"/>
          <w:szCs w:val="24"/>
        </w:rPr>
      </w:pPr>
      <w:r w:rsidRPr="00C42E4F">
        <w:rPr>
          <w:b/>
          <w:bCs/>
          <w:sz w:val="24"/>
          <w:szCs w:val="24"/>
        </w:rPr>
        <w:t>JavaScript</w:t>
      </w:r>
      <w:r w:rsidRPr="00C42E4F">
        <w:rPr>
          <w:sz w:val="24"/>
          <w:szCs w:val="24"/>
        </w:rPr>
        <w:t xml:space="preserve"> – a weboldalak interaktív funkcióihoz</w:t>
      </w:r>
    </w:p>
    <w:p w14:paraId="7BCE97DE" w14:textId="77777777" w:rsidR="00C42E4F" w:rsidRPr="00C42E4F" w:rsidRDefault="00C42E4F" w:rsidP="00C42E4F">
      <w:pPr>
        <w:pStyle w:val="Listaszerbekezds"/>
        <w:keepNext/>
        <w:keepLines/>
        <w:numPr>
          <w:ilvl w:val="0"/>
          <w:numId w:val="9"/>
        </w:numPr>
        <w:spacing w:after="0"/>
        <w:ind w:left="709" w:hanging="283"/>
        <w:rPr>
          <w:sz w:val="24"/>
          <w:szCs w:val="24"/>
        </w:rPr>
      </w:pPr>
      <w:r w:rsidRPr="00C42E4F">
        <w:rPr>
          <w:b/>
          <w:bCs/>
          <w:sz w:val="24"/>
          <w:szCs w:val="24"/>
        </w:rPr>
        <w:t>HTML</w:t>
      </w:r>
      <w:r w:rsidRPr="00C42E4F">
        <w:rPr>
          <w:sz w:val="24"/>
          <w:szCs w:val="24"/>
        </w:rPr>
        <w:t xml:space="preserve"> – a weboldalak szerkezetének kialakításához</w:t>
      </w:r>
    </w:p>
    <w:p w14:paraId="3FA50B78" w14:textId="77777777" w:rsidR="00C42E4F" w:rsidRPr="00C42E4F" w:rsidRDefault="00C42E4F" w:rsidP="00C42E4F">
      <w:pPr>
        <w:pStyle w:val="Listaszerbekezds"/>
        <w:keepNext/>
        <w:keepLines/>
        <w:numPr>
          <w:ilvl w:val="0"/>
          <w:numId w:val="9"/>
        </w:numPr>
        <w:spacing w:after="0"/>
        <w:ind w:left="709" w:hanging="283"/>
        <w:rPr>
          <w:sz w:val="24"/>
          <w:szCs w:val="24"/>
        </w:rPr>
      </w:pPr>
      <w:r w:rsidRPr="00C42E4F">
        <w:rPr>
          <w:b/>
          <w:bCs/>
          <w:sz w:val="24"/>
          <w:szCs w:val="24"/>
        </w:rPr>
        <w:t>CSS</w:t>
      </w:r>
      <w:r w:rsidRPr="00C42E4F">
        <w:rPr>
          <w:sz w:val="24"/>
          <w:szCs w:val="24"/>
        </w:rPr>
        <w:t xml:space="preserve"> – a weboldalak megjelenésének és reszponzív kialakításának elkészítéséhez</w:t>
      </w:r>
    </w:p>
    <w:p w14:paraId="39B5E31F" w14:textId="77777777" w:rsidR="00C42E4F" w:rsidRPr="00C42E4F" w:rsidRDefault="00C42E4F" w:rsidP="00C42E4F">
      <w:pPr>
        <w:pStyle w:val="Listaszerbekezds"/>
        <w:keepNext/>
        <w:keepLines/>
        <w:numPr>
          <w:ilvl w:val="0"/>
          <w:numId w:val="9"/>
        </w:numPr>
        <w:spacing w:after="0"/>
        <w:ind w:left="709" w:hanging="283"/>
        <w:rPr>
          <w:sz w:val="24"/>
          <w:szCs w:val="24"/>
        </w:rPr>
      </w:pPr>
      <w:r w:rsidRPr="00C42E4F">
        <w:rPr>
          <w:b/>
          <w:bCs/>
          <w:sz w:val="24"/>
          <w:szCs w:val="24"/>
        </w:rPr>
        <w:t>SQL</w:t>
      </w:r>
      <w:r w:rsidRPr="00C42E4F">
        <w:rPr>
          <w:sz w:val="24"/>
          <w:szCs w:val="24"/>
        </w:rPr>
        <w:t xml:space="preserve"> – a MySQL adatbázis létrehozásához és kezeléséhez</w:t>
      </w:r>
    </w:p>
    <w:p w14:paraId="11D6DEA7" w14:textId="77777777" w:rsidR="00C42E4F" w:rsidRPr="00C42E4F" w:rsidRDefault="00C42E4F" w:rsidP="00C42E4F">
      <w:pPr>
        <w:pStyle w:val="Listaszerbekezds"/>
        <w:keepNext/>
        <w:keepLines/>
        <w:numPr>
          <w:ilvl w:val="0"/>
          <w:numId w:val="9"/>
        </w:numPr>
        <w:spacing w:after="0"/>
        <w:ind w:left="709" w:hanging="283"/>
        <w:rPr>
          <w:sz w:val="24"/>
          <w:szCs w:val="24"/>
        </w:rPr>
      </w:pPr>
      <w:r w:rsidRPr="00C42E4F">
        <w:rPr>
          <w:b/>
          <w:bCs/>
          <w:sz w:val="24"/>
          <w:szCs w:val="24"/>
        </w:rPr>
        <w:t>MySQL</w:t>
      </w:r>
      <w:r w:rsidRPr="00C42E4F">
        <w:rPr>
          <w:sz w:val="24"/>
          <w:szCs w:val="24"/>
        </w:rPr>
        <w:t>– az adatok központi tárolásához</w:t>
      </w:r>
    </w:p>
    <w:p w14:paraId="7B285D98" w14:textId="77777777" w:rsidR="00C42E4F" w:rsidRPr="00C42E4F" w:rsidRDefault="00C42E4F" w:rsidP="00C42E4F">
      <w:pPr>
        <w:pStyle w:val="Listaszerbekezds"/>
        <w:keepNext/>
        <w:keepLines/>
        <w:numPr>
          <w:ilvl w:val="0"/>
          <w:numId w:val="9"/>
        </w:numPr>
        <w:spacing w:after="0"/>
        <w:ind w:left="709" w:hanging="283"/>
        <w:rPr>
          <w:sz w:val="24"/>
          <w:szCs w:val="24"/>
        </w:rPr>
      </w:pPr>
      <w:r w:rsidRPr="00C42E4F">
        <w:rPr>
          <w:b/>
          <w:bCs/>
          <w:sz w:val="24"/>
          <w:szCs w:val="24"/>
        </w:rPr>
        <w:t>XAMPP</w:t>
      </w:r>
      <w:r w:rsidRPr="00C42E4F">
        <w:rPr>
          <w:sz w:val="24"/>
          <w:szCs w:val="24"/>
        </w:rPr>
        <w:t xml:space="preserve"> – helyi webszerver- és adatbázis-környezet a fejlesztéshez</w:t>
      </w:r>
    </w:p>
    <w:p w14:paraId="569B8182" w14:textId="77777777" w:rsidR="00C42E4F" w:rsidRPr="00C42E4F" w:rsidRDefault="00C42E4F" w:rsidP="00C42E4F">
      <w:pPr>
        <w:pStyle w:val="Listaszerbekezds"/>
        <w:keepNext/>
        <w:keepLines/>
        <w:numPr>
          <w:ilvl w:val="0"/>
          <w:numId w:val="9"/>
        </w:numPr>
        <w:spacing w:after="0"/>
        <w:ind w:left="709" w:hanging="283"/>
        <w:rPr>
          <w:sz w:val="24"/>
          <w:szCs w:val="24"/>
        </w:rPr>
      </w:pPr>
      <w:r w:rsidRPr="00C42E4F">
        <w:rPr>
          <w:sz w:val="24"/>
          <w:szCs w:val="24"/>
        </w:rPr>
        <w:t>felhőalapú webtárhely (webszerver + MySQL adatbázis) az éles üzemeltetéshez</w:t>
      </w:r>
    </w:p>
    <w:p w14:paraId="26C44AA5" w14:textId="77777777" w:rsidR="00C42E4F" w:rsidRPr="00C42E4F" w:rsidRDefault="00C42E4F" w:rsidP="00C42E4F">
      <w:pPr>
        <w:pStyle w:val="Listaszerbekezds"/>
        <w:keepLines/>
        <w:numPr>
          <w:ilvl w:val="0"/>
          <w:numId w:val="9"/>
        </w:numPr>
        <w:spacing w:after="200"/>
        <w:ind w:left="709" w:hanging="283"/>
        <w:rPr>
          <w:sz w:val="24"/>
          <w:szCs w:val="24"/>
        </w:rPr>
      </w:pPr>
      <w:r w:rsidRPr="00C42E4F">
        <w:rPr>
          <w:b/>
          <w:bCs/>
          <w:sz w:val="24"/>
          <w:szCs w:val="24"/>
        </w:rPr>
        <w:t>Visual Studio</w:t>
      </w:r>
      <w:r w:rsidRPr="00C42E4F">
        <w:rPr>
          <w:sz w:val="24"/>
          <w:szCs w:val="24"/>
        </w:rPr>
        <w:t xml:space="preserve"> – C# fejlesztőkörnyezet</w:t>
      </w:r>
    </w:p>
    <w:p w14:paraId="5F14A0E4" w14:textId="78B2CC81" w:rsidR="00C42E4F" w:rsidRDefault="00C42E4F" w:rsidP="00C42E4F">
      <w:pPr>
        <w:ind w:left="426"/>
      </w:pPr>
    </w:p>
    <w:p w14:paraId="7E5C6F6A" w14:textId="3B2B2DC5" w:rsidR="00FD0C58" w:rsidRDefault="00FD0C58" w:rsidP="00C42E4F">
      <w:pPr>
        <w:ind w:left="426"/>
      </w:pPr>
    </w:p>
    <w:p w14:paraId="0287A694" w14:textId="290E1E3C" w:rsidR="00FD0C58" w:rsidRDefault="00FD0C58" w:rsidP="00C42E4F">
      <w:pPr>
        <w:ind w:left="426"/>
      </w:pPr>
    </w:p>
    <w:p w14:paraId="1DAAAC8F" w14:textId="37AA9C60" w:rsidR="00FD0C58" w:rsidRDefault="00FD0C58" w:rsidP="00C42E4F">
      <w:pPr>
        <w:ind w:left="426"/>
      </w:pPr>
    </w:p>
    <w:p w14:paraId="273DF215" w14:textId="0E7CD5FD" w:rsidR="00FD0C58" w:rsidRDefault="00FD0C58" w:rsidP="00C42E4F">
      <w:pPr>
        <w:ind w:left="426"/>
      </w:pPr>
    </w:p>
    <w:p w14:paraId="662A13E3" w14:textId="7749E884" w:rsidR="00FD0C58" w:rsidRDefault="00FD0C58" w:rsidP="00C42E4F">
      <w:pPr>
        <w:ind w:left="426"/>
      </w:pPr>
    </w:p>
    <w:p w14:paraId="696A1639" w14:textId="77777777" w:rsidR="00FD0C58" w:rsidRPr="00C42E4F" w:rsidRDefault="00FD0C58" w:rsidP="00C42E4F">
      <w:pPr>
        <w:ind w:left="426"/>
      </w:pPr>
    </w:p>
    <w:p w14:paraId="782C4A9A" w14:textId="081917BF" w:rsidR="00CA5AFF" w:rsidRDefault="00FD0C58" w:rsidP="00CA5AFF">
      <w:pPr>
        <w:pStyle w:val="Cmsor2"/>
        <w:ind w:left="709" w:hanging="709"/>
      </w:pPr>
      <w:r>
        <w:lastRenderedPageBreak/>
        <w:t>Szoftverfejlesztés</w:t>
      </w:r>
    </w:p>
    <w:p w14:paraId="5BFE7708" w14:textId="4E4FBC3E" w:rsidR="00FD0C58" w:rsidRDefault="00FD0C58" w:rsidP="00FD0C58">
      <w:pPr>
        <w:pStyle w:val="pdq2pgselectionanchorcontainer"/>
      </w:pPr>
      <w:r>
        <w:t>A feladat egy olyan komplex éttermi rendszer elkészítése, amely egy központi adatbázis segítségével összekapcsolja a N</w:t>
      </w:r>
      <w:r>
        <w:t>I</w:t>
      </w:r>
      <w:r>
        <w:t>V</w:t>
      </w:r>
      <w:r>
        <w:t>O</w:t>
      </w:r>
      <w:r>
        <w:t xml:space="preserve"> étterem nyilvános weboldalát, a QR-kód alapú rendelési felületet és a személyzet számára készülő C# alkalmazást. A rendszer feladata az étlap adatainak kezelése, a vendégek által leadott rendelések rögzítése, azok állapotának nyomon követése, valamint a pincérek, szakácsok és adminisztrátorok munkájának támogatása.</w:t>
      </w:r>
    </w:p>
    <w:p w14:paraId="5AA7E8A9" w14:textId="76958F75" w:rsidR="00FD0C58" w:rsidRPr="00FD0C58" w:rsidRDefault="00FD0C58" w:rsidP="00FD0C58">
      <w:pPr>
        <w:pStyle w:val="NormlWeb"/>
      </w:pPr>
      <w:r>
        <w:t>A fejlesztés során biztosítani kell, hogy a webes felületek és a C# alkalmazás ugyanazokat a központi adatokat használják. Az étlap, az árak, az allergének és az ételek elérhetősége adatbázisból töltődjön be. A QR-kódos rendelési felületnek azonosítania kell az adott asztalt, lehetőséget kell biztosítania az ételek kiválasztására, a kosár kezelésére és a rendelés leadására. A leadott rendeléseket a C# alkalmazásban a megfelelő jogosultsággal rendelkező dolgozóknak kezelniük kell, valamint módosítaniuk kell azok állapotát.</w:t>
      </w:r>
    </w:p>
    <w:p w14:paraId="14FE2805" w14:textId="77777777" w:rsidR="00CA5AFF" w:rsidRDefault="00CA5AFF" w:rsidP="00CA5AFF">
      <w:pPr>
        <w:pStyle w:val="Cmsor2"/>
        <w:ind w:left="709" w:hanging="709"/>
      </w:pPr>
    </w:p>
    <w:p w14:paraId="683E7A18" w14:textId="77777777" w:rsidR="00CA5AFF" w:rsidRDefault="00CA5AFF" w:rsidP="00CA5AFF">
      <w:pPr>
        <w:pStyle w:val="Cmsor2"/>
        <w:ind w:left="709" w:hanging="709"/>
      </w:pPr>
      <w:bookmarkStart w:id="7" w:name="_Toc239746673"/>
      <w:bookmarkEnd w:id="7"/>
    </w:p>
    <w:p w14:paraId="25CD6959" w14:textId="544F34CD" w:rsidR="00CA5AFF" w:rsidRDefault="00CA5AFF" w:rsidP="00CA5AFF"/>
    <w:p w14:paraId="7DA98286" w14:textId="6B0137A7" w:rsidR="00CA5AFF" w:rsidRDefault="00CA5AFF" w:rsidP="00CA5AFF"/>
    <w:p w14:paraId="28C0EDF1" w14:textId="0C74FC2A" w:rsidR="00CA5AFF" w:rsidRDefault="00CA5AFF" w:rsidP="00CA5AFF"/>
    <w:p w14:paraId="7EFA80EA" w14:textId="77777777" w:rsidR="00CA5AFF" w:rsidRPr="00CA5AFF" w:rsidRDefault="00CA5AFF" w:rsidP="00CA5AFF"/>
    <w:p w14:paraId="462B92CE" w14:textId="1B6CB889" w:rsidR="00D4652A" w:rsidRDefault="00D4652A" w:rsidP="007B0D64">
      <w:pPr>
        <w:spacing w:before="120" w:after="120"/>
        <w:rPr>
          <w:noProof/>
        </w:rPr>
      </w:pPr>
    </w:p>
    <w:p w14:paraId="34F022AF" w14:textId="7B6F5D4D" w:rsidR="006E4A43" w:rsidRDefault="006E4A43" w:rsidP="007B0D64">
      <w:pPr>
        <w:spacing w:before="120" w:after="120"/>
        <w:rPr>
          <w:noProof/>
        </w:rPr>
      </w:pPr>
    </w:p>
    <w:p w14:paraId="7A5B48FB" w14:textId="1B0BC8AF" w:rsidR="006E4A43" w:rsidRDefault="006E4A43" w:rsidP="007B0D64">
      <w:pPr>
        <w:spacing w:before="120" w:after="120"/>
        <w:rPr>
          <w:noProof/>
        </w:rPr>
      </w:pPr>
      <w:r>
        <w:rPr>
          <w:noProof/>
        </w:rPr>
        <w:tab/>
      </w:r>
    </w:p>
    <w:sectPr w:rsidR="006E4A43" w:rsidSect="0046589C">
      <w:headerReference w:type="default" r:id="rId9"/>
      <w:footerReference w:type="default" r:id="rId10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82293" w14:textId="77777777" w:rsidR="005D28E6" w:rsidRDefault="005D28E6" w:rsidP="007B0D64">
      <w:pPr>
        <w:spacing w:after="0" w:line="240" w:lineRule="auto"/>
      </w:pPr>
      <w:r>
        <w:separator/>
      </w:r>
    </w:p>
  </w:endnote>
  <w:endnote w:type="continuationSeparator" w:id="0">
    <w:p w14:paraId="37F7D2A4" w14:textId="77777777" w:rsidR="005D28E6" w:rsidRDefault="005D28E6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060A2B2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764E7003" w14:textId="77777777" w:rsidR="00903412" w:rsidRDefault="0090341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8A6D9" w14:textId="77777777" w:rsidR="005D28E6" w:rsidRDefault="005D28E6" w:rsidP="007B0D64">
      <w:pPr>
        <w:spacing w:after="0" w:line="240" w:lineRule="auto"/>
      </w:pPr>
      <w:r>
        <w:separator/>
      </w:r>
    </w:p>
  </w:footnote>
  <w:footnote w:type="continuationSeparator" w:id="0">
    <w:p w14:paraId="54FBE253" w14:textId="77777777" w:rsidR="005D28E6" w:rsidRDefault="005D28E6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DF174" w14:textId="77777777" w:rsidR="007B0D64" w:rsidRDefault="007B0D64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inline distT="0" distB="0" distL="0" distR="0" wp14:anchorId="22249FF7" wp14:editId="48EA1839">
          <wp:extent cx="711162" cy="711162"/>
          <wp:effectExtent l="0" t="0" r="0" b="0"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162" cy="7111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CE3F1C"/>
    <w:multiLevelType w:val="hybridMultilevel"/>
    <w:tmpl w:val="B4C0BD9C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CC02535"/>
    <w:multiLevelType w:val="multilevel"/>
    <w:tmpl w:val="5558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10042"/>
    <w:multiLevelType w:val="hybridMultilevel"/>
    <w:tmpl w:val="2EE8DFA8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3060B34"/>
    <w:multiLevelType w:val="hybridMultilevel"/>
    <w:tmpl w:val="03D09904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6365BE7"/>
    <w:multiLevelType w:val="multilevel"/>
    <w:tmpl w:val="EB42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2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5C"/>
    <w:rsid w:val="000A2BEA"/>
    <w:rsid w:val="00136CE1"/>
    <w:rsid w:val="001C5C8F"/>
    <w:rsid w:val="001F695C"/>
    <w:rsid w:val="0025230E"/>
    <w:rsid w:val="00353F37"/>
    <w:rsid w:val="003E6690"/>
    <w:rsid w:val="0040317D"/>
    <w:rsid w:val="0045078F"/>
    <w:rsid w:val="0046589C"/>
    <w:rsid w:val="0047394F"/>
    <w:rsid w:val="005B3CB5"/>
    <w:rsid w:val="005D28E6"/>
    <w:rsid w:val="006E4A43"/>
    <w:rsid w:val="007B0D64"/>
    <w:rsid w:val="00903412"/>
    <w:rsid w:val="009E4FEB"/>
    <w:rsid w:val="00A55E1C"/>
    <w:rsid w:val="00A922BE"/>
    <w:rsid w:val="00AF1294"/>
    <w:rsid w:val="00BC1473"/>
    <w:rsid w:val="00C42E4F"/>
    <w:rsid w:val="00CA5AFF"/>
    <w:rsid w:val="00D4652A"/>
    <w:rsid w:val="00E43D5A"/>
    <w:rsid w:val="00FD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507C55"/>
  <w15:chartTrackingRefBased/>
  <w15:docId w15:val="{8B47D4FE-8AC7-4AA5-A109-EFBE5C3C9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0D64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A55E1C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833C0B" w:themeColor="accent2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A55E1C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46589C"/>
    <w:pPr>
      <w:jc w:val="center"/>
    </w:pPr>
    <w:rPr>
      <w:color w:val="833C0B" w:themeColor="accent2" w:themeShade="80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6589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46589C"/>
    <w:pPr>
      <w:jc w:val="center"/>
    </w:pPr>
    <w:rPr>
      <w:color w:val="833C0B" w:themeColor="accent2" w:themeShade="80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46589C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character" w:styleId="Kiemels2">
    <w:name w:val="Strong"/>
    <w:basedOn w:val="Bekezdsalapbettpusa"/>
    <w:uiPriority w:val="22"/>
    <w:qFormat/>
    <w:rsid w:val="00CA5AFF"/>
    <w:rPr>
      <w:b/>
      <w:bCs/>
    </w:rPr>
  </w:style>
  <w:style w:type="paragraph" w:customStyle="1" w:styleId="pdq2pgselectionanchorcontainer">
    <w:name w:val="pdq2pg_selectionanchorcontainer"/>
    <w:basedOn w:val="Norml"/>
    <w:rsid w:val="00FD0C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hu-HU"/>
    </w:rPr>
  </w:style>
  <w:style w:type="paragraph" w:styleId="NormlWeb">
    <w:name w:val="Normal (Web)"/>
    <w:basedOn w:val="Norml"/>
    <w:uiPriority w:val="99"/>
    <w:unhideWhenUsed/>
    <w:rsid w:val="00FD0C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8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9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14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0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7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01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6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3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2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76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48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8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5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2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36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52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0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0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1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8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01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8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62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rgacsAlex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Specifikáció2.dotx</Template>
  <TotalTime>0</TotalTime>
  <Pages>5</Pages>
  <Words>531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Forgács Alex</dc:creator>
  <cp:keywords/>
  <dc:description/>
  <cp:lastModifiedBy>Forgács Alex</cp:lastModifiedBy>
  <cp:revision>7</cp:revision>
  <dcterms:created xsi:type="dcterms:W3CDTF">2026-09-08T05:25:00Z</dcterms:created>
  <dcterms:modified xsi:type="dcterms:W3CDTF">2026-09-08T07:26:00Z</dcterms:modified>
</cp:coreProperties>
</file>